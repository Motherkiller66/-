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E610">
      <w:pPr>
        <w:tabs>
          <w:tab w:val="left" w:pos="3360"/>
        </w:tabs>
        <w:spacing w:before="312" w:beforeLines="10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eastAsia="微软雅黑"/>
          <w:lang w:eastAsia="zh-CN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54610</wp:posOffset>
            </wp:positionV>
            <wp:extent cx="1259840" cy="1619885"/>
            <wp:effectExtent l="0" t="0" r="16510" b="18415"/>
            <wp:wrapNone/>
            <wp:docPr id="6" name="图片 6" descr="6e6519371ec96ca705d99740f85e8b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e6519371ec96ca705d99740f85e8b0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9"/>
          <w:rFonts w:hint="eastAsia"/>
        </w:rPr>
        <w:t>姓名：</w:t>
      </w:r>
      <w:r>
        <w:rPr>
          <w:rStyle w:val="9"/>
          <w:rFonts w:hint="eastAsia" w:eastAsia="微软雅黑"/>
          <w:lang w:val="en-US" w:eastAsia="zh-CN"/>
        </w:rPr>
        <w:t>陈鑫杰</w:t>
      </w:r>
      <w:r>
        <w:rPr>
          <w:rFonts w:hint="eastAsia" w:ascii="微软雅黑" w:hAnsi="微软雅黑" w:eastAsia="微软雅黑" w:cs="微软雅黑"/>
        </w:rPr>
        <w:tab/>
      </w:r>
    </w:p>
    <w:p w14:paraId="45D9C4C0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年龄：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ab/>
      </w:r>
      <w:r>
        <w:rPr>
          <w:rFonts w:hint="eastAsia"/>
        </w:rPr>
        <w:t>电话：</w:t>
      </w:r>
      <w:r>
        <w:rPr>
          <w:rFonts w:hint="eastAsia"/>
          <w:lang w:val="en-US" w:eastAsia="zh-CN"/>
        </w:rPr>
        <w:t>13735407844</w:t>
      </w:r>
    </w:p>
    <w:p w14:paraId="0556F50A">
      <w:pPr>
        <w:pStyle w:val="11"/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</w:rPr>
        <w:t>邮箱：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"mailto:3232285304@qq.com"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3232285304@qq.com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出生年月：2004/10/16</w:t>
      </w:r>
    </w:p>
    <w:p w14:paraId="7403262B">
      <w:pPr>
        <w:pStyle w:val="12"/>
        <w:spacing w:before="468" w:after="156"/>
        <w:rPr>
          <w:rFonts w:hint="eastAsia" w:eastAsia="微软雅黑"/>
          <w:lang w:eastAsia="zh-CN"/>
        </w:rPr>
      </w:pPr>
      <w:r>
        <w:rPr>
          <w:rFonts w:hint="eastAsia"/>
        </w:rPr>
        <w:drawing>
          <wp:inline distT="0" distB="0" distL="114300" distR="114300">
            <wp:extent cx="215900" cy="215900"/>
            <wp:effectExtent l="0" t="0" r="12700" b="12700"/>
            <wp:docPr id="25" name="https://img8.file.cache.docer.com/storage/official/image/2023/05/15/495f3a8c9009b12804a03db28a6b4c87.png" descr="eyJpZCI6MjE1ODAxMDYsInJlc291cmNlX2tleSI6IjEwIn0K" title="eyJpZCI6MjE1ODAxMDYsInJlc291cmNlX2tleSI6IjEwIn0K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80120&quot;,&quot;origin&quot;:0,&quot;type&quot;:&quot;icons&quot;,&quot;user&quot;:&quot;148381102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https://img8.file.cache.docer.com/storage/official/image/2023/05/15/495f3a8c9009b12804a03db28a6b4c87.png" descr="eyJpZCI6MjE1ODAxMDYsInJlc291cmNlX2tleSI6IjEwIn0K" title="eyJpZCI6MjE1ODAxMDYsInJlc291cmNlX2tleSI6IjEwIn0K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教育背景</w:t>
      </w:r>
    </w:p>
    <w:p w14:paraId="37DC3FE6">
      <w:pPr>
        <w:pStyle w:val="13"/>
        <w:spacing w:before="156"/>
        <w:rPr>
          <w:rFonts w:hint="default" w:eastAsia="微软雅黑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西北民族</w:t>
      </w:r>
      <w:r>
        <w:t>大学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广告学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本科</w:t>
      </w:r>
      <w:r>
        <w:rPr>
          <w:rFonts w:hint="eastAsia"/>
          <w:lang w:val="en-US" w:eastAsia="zh-CN"/>
        </w:rPr>
        <w:t>(2023.09 - 2027.06)</w:t>
      </w:r>
    </w:p>
    <w:p w14:paraId="60FA2B78">
      <w:pPr>
        <w:pStyle w:val="12"/>
        <w:spacing w:before="468" w:after="156"/>
      </w:pPr>
      <w:r>
        <w:rPr>
          <w:rFonts w:hint="eastAsia"/>
        </w:rPr>
        <w:drawing>
          <wp:inline distT="0" distB="0" distL="114300" distR="114300">
            <wp:extent cx="215900" cy="215900"/>
            <wp:effectExtent l="0" t="0" r="12700" b="12700"/>
            <wp:docPr id="28" name="https://img8.file.cache.docer.com/storage/official/image/2023/05/15/d5346592edf718b06f1b3b668229e2a6.png" descr="eyJpZCI6MzY1NjYwMSwicmVzb3VyY2Vfa2V5IjoiMTAifQo=" title="eyJpZCI6MzY1NjYwMSwicmVzb3VyY2Vfa2V5IjoiMTAifQo=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0288986&quot;,&quot;origin&quot;:0,&quot;type&quot;:&quot;icons&quot;,&quot;user&quot;:&quot;148381102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https://img8.file.cache.docer.com/storage/official/image/2023/05/15/d5346592edf718b06f1b3b668229e2a6.png" descr="eyJpZCI6MzY1NjYwMSwicmVzb3VyY2Vfa2V5IjoiMTAifQo=" title="eyJpZCI6MzY1NjYwMSwicmVzb3VyY2Vfa2V5IjoiMTAifQo=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个人技能</w:t>
      </w:r>
    </w:p>
    <w:p w14:paraId="391ED005">
      <w:pPr>
        <w:pStyle w:val="14"/>
        <w:rPr>
          <w:rFonts w:hint="default"/>
        </w:rPr>
      </w:pPr>
      <w:r>
        <w:rPr>
          <w:rFonts w:hint="default"/>
        </w:rPr>
        <w:t>扎实掌握广告心理学与品牌管理理论，具备敏锐的用户洞察力。能独立完成市场调研、受众分析，并提炼产品核心卖点以制定切实落地的营销策略。</w:t>
      </w:r>
    </w:p>
    <w:p w14:paraId="4896CF1D">
      <w:pPr>
        <w:pStyle w:val="14"/>
        <w:rPr>
          <w:rFonts w:hint="default"/>
        </w:rPr>
      </w:pPr>
      <w:r>
        <w:rPr>
          <w:rFonts w:hint="default"/>
        </w:rPr>
        <w:t>具备极强的逻辑思维与商业提案能力，精通PPT架构与可视化美化。擅长撰写高质量的策划方案与传播文案，能有效把控传播内容与调性。</w:t>
      </w:r>
    </w:p>
    <w:p w14:paraId="3A36353C">
      <w:pPr>
        <w:pStyle w:val="14"/>
        <w:rPr>
          <w:rFonts w:hint="default"/>
        </w:rPr>
      </w:pPr>
      <w:r>
        <w:rPr>
          <w:rFonts w:hint="default" w:ascii="微软雅黑" w:hAnsi="微软雅黑" w:eastAsia="微软雅黑" w:cstheme="minorBidi"/>
          <w:color w:val="000000" w:themeColor="text1"/>
          <w:lang w:val="en-US" w:eastAsia="zh-CN" w:bidi="ar-SA"/>
          <w14:textFill>
            <w14:solidFill>
              <w14:schemeClr w14:val="tx1"/>
            </w14:solidFill>
          </w14:textFill>
        </w:rPr>
        <w:t>熟悉 ChatGPT、Gemini、Codex 等前沿AI工具，能够用于市场资料检索、创意发散、文案优化、英文提示词撰写及策划方案辅助生成，具备AI辅助内容生产与营销执行经验。</w:t>
      </w:r>
    </w:p>
    <w:p w14:paraId="45EA8E0E">
      <w:pPr>
        <w:pStyle w:val="12"/>
        <w:spacing w:before="468" w:after="156"/>
        <w:rPr>
          <w:rFonts w:hint="eastAsia" w:eastAsia="微软雅黑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215900" cy="215900"/>
            <wp:effectExtent l="0" t="0" r="12700" b="12700"/>
            <wp:docPr id="14" name="图片 14" descr="eyJpZCI6MjE2MDExODEsInJlc291cmNlX2tleSI6IjEwIn0K" title="eyJpZCI6MjE2MDExODEsInJlc291cmNlX2tleSI6IjEwIn0K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601181&quot;,&quot;origin&quot;:0,&quot;type&quot;:&quot;icons&quot;,&quot;user&quot;:&quot;148381102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yJpZCI6MjE2MDExODEsInJlc291cmNlX2tleSI6IjEwIn0K" title="eyJpZCI6MjE2MDExODEsInJlc291cmNlX2tleSI6IjEwIn0K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个人</w:t>
      </w:r>
      <w:r>
        <w:rPr>
          <w:rFonts w:hint="eastAsia"/>
          <w:lang w:val="en-US" w:eastAsia="zh-CN"/>
        </w:rPr>
        <w:t>成就</w:t>
      </w:r>
    </w:p>
    <w:p w14:paraId="30ECF30B">
      <w:pPr>
        <w:pStyle w:val="14"/>
        <w:rPr>
          <w:rFonts w:hint="default"/>
        </w:rPr>
      </w:pPr>
      <w:r>
        <w:rPr>
          <w:rFonts w:hint="eastAsia"/>
          <w:lang w:val="en-US" w:eastAsia="zh-CN"/>
        </w:rPr>
        <w:t xml:space="preserve">2025年 </w:t>
      </w:r>
      <w:r>
        <w:rPr>
          <w:rFonts w:hint="default"/>
        </w:rPr>
        <w:t>第34届时报金犊奖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国际竞赛</w:t>
      </w:r>
      <w:r>
        <w:rPr>
          <w:rFonts w:hint="eastAsia"/>
          <w:lang w:eastAsia="zh-CN"/>
        </w:rPr>
        <w:t>）</w:t>
      </w:r>
      <w:r>
        <w:rPr>
          <w:rFonts w:hint="default"/>
        </w:rPr>
        <w:t>| 优秀奖（秦皇岛旅游形象命题）</w:t>
      </w:r>
    </w:p>
    <w:p w14:paraId="736FEE83">
      <w:pPr>
        <w:pStyle w:val="14"/>
        <w:numPr>
          <w:ilvl w:val="1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作为5人团队核心成员，突破传统旅游宣传片模式，策划并打造了“音乐+AI”形式的城市主题曲《岛25.2》。项目中提取了秦皇岛历史符号与现代生活进行魔幻现实主义解构，参与核心创意与文案撰写，并创新性地运用 Ace Studio、Voisona 等AIGC音频生成工具辅助创作（AI占比30%），大幅提升了歌曲制作效率与人声表现力。最终凭借独特的受众洞察与前沿的创意执行，作品在数万件全球参赛项目中脱颖而出，斩获国际赛区优秀奖。</w:t>
      </w:r>
    </w:p>
    <w:p w14:paraId="1B4CC7B1">
      <w:pPr>
        <w:pStyle w:val="14"/>
        <w:rPr>
          <w:rFonts w:hint="default"/>
        </w:rPr>
      </w:pPr>
      <w:r>
        <w:rPr>
          <w:rFonts w:hint="default"/>
        </w:rPr>
        <w:t>第</w:t>
      </w:r>
      <w:r>
        <w:rPr>
          <w:rFonts w:hint="eastAsia"/>
          <w:lang w:val="en-US" w:eastAsia="zh-CN"/>
        </w:rPr>
        <w:t>12</w:t>
      </w:r>
      <w:r>
        <w:rPr>
          <w:rFonts w:hint="default"/>
        </w:rPr>
        <w:t>届“挑战杯”大学生课外学术科技作品竞赛 ｜ 校级</w:t>
      </w:r>
      <w:r>
        <w:rPr>
          <w:rFonts w:hint="eastAsia"/>
          <w:lang w:val="en-US" w:eastAsia="zh-CN"/>
        </w:rPr>
        <w:t>二</w:t>
      </w:r>
      <w:r>
        <w:rPr>
          <w:rFonts w:hint="default"/>
        </w:rPr>
        <w:t>等奖</w:t>
      </w:r>
    </w:p>
    <w:p w14:paraId="51241E54">
      <w:pPr>
        <w:pStyle w:val="14"/>
        <w:numPr>
          <w:ilvl w:val="1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主导/参与市场调研与策略撰写，展现了极强的逻辑思维、文献研究及商业方案策划能力。在校赛答辩中表现优秀，方案具备高度的落地可行性。</w:t>
      </w:r>
    </w:p>
    <w:p w14:paraId="79683EFF">
      <w:pPr>
        <w:pStyle w:val="14"/>
        <w:rPr>
          <w:rFonts w:hint="default"/>
        </w:rPr>
      </w:pPr>
      <w:r>
        <w:rPr>
          <w:rFonts w:hint="default"/>
        </w:rPr>
        <w:t>英语能力</w:t>
      </w:r>
      <w:bookmarkStart w:id="0" w:name="_GoBack"/>
      <w:bookmarkEnd w:id="0"/>
    </w:p>
    <w:p w14:paraId="59E0FE56">
      <w:pPr>
        <w:pStyle w:val="14"/>
        <w:numPr>
          <w:ilvl w:val="1"/>
          <w:numId w:val="1"/>
        </w:numPr>
        <w:ind w:left="840" w:leftChars="0" w:hanging="420" w:firstLineChars="0"/>
        <w:rPr>
          <w:rFonts w:cs="微软雅黑"/>
          <w:sz w:val="28"/>
          <w:szCs w:val="36"/>
        </w:rPr>
      </w:pPr>
      <w:r>
        <w:rPr>
          <w:rFonts w:hint="default"/>
        </w:rPr>
        <w:t>CET-6（443分） / CET-4（516分）。具备扎实的英文文献检索与阅读能力，能无障碍追踪全球快消行业动态与前沿营销趋势。熟练掌握英文指令的撰写逻辑，能高效使用海外AIGC工具辅助创意执行，擅长搜集全球优秀广告案例并转化为本土营销策划灵感。</w:t>
      </w:r>
    </w:p>
    <w:sectPr>
      <w:headerReference r:id="rId3" w:type="default"/>
      <w:pgSz w:w="11906" w:h="16838"/>
      <w:pgMar w:top="567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1672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-63500</wp:posOffset>
              </wp:positionH>
              <wp:positionV relativeFrom="page">
                <wp:posOffset>264160</wp:posOffset>
              </wp:positionV>
              <wp:extent cx="3102610" cy="487045"/>
              <wp:effectExtent l="6350" t="6350" r="15240" b="20955"/>
              <wp:wrapNone/>
              <wp:docPr id="1" name="圆角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7780" y="508000"/>
                        <a:ext cx="3102610" cy="487045"/>
                      </a:xfrm>
                      <a:prstGeom prst="round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3626C7">
                          <w:pPr>
                            <w:jc w:val="center"/>
                            <w:textAlignment w:val="center"/>
                            <w:rPr>
                              <w:b/>
                              <w:bCs/>
                              <w:sz w:val="48"/>
                              <w:szCs w:val="56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48"/>
                              <w:szCs w:val="56"/>
                            </w:rPr>
                            <w:t>个人简历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35000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roundrect id="_x0000_s1026" o:spid="_x0000_s1026" o:spt="2" style="position:absolute;left:0pt;margin-left:-5pt;margin-top:20.8pt;height:38.35pt;width:244.3pt;mso-position-horizontal-relative:page;mso-position-vertical-relative:page;z-index:251659264;v-text-anchor:middle;mso-width-relative:page;mso-height-relative:page;mso-width-percent:350;mso-height-percent:50;" fillcolor="#000000 [3213]" filled="t" stroked="t" coordsize="21600,21600" arcsize="0.166666666666667" o:gfxdata="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Q0AygNgAAAAKAQAADwAAAAAAAAABACAAAAAiAAAAZHJzL2Rvd25yZXYueG1s&#10;UEsBAhQAFAAAAAgAh07iQIi/dmajAgAANQUAAA4AAAAAAAAAAQAgAAAAJwEAAGRycy9lMm9Eb2Mu&#10;eG1sUEsFBgAAAAAGAAYAWQEAADwGAAAAAA==&#10;">
              <v:fill on="t" focussize="0,0"/>
              <v:stroke weight="1pt" color="#2E54A1 [2404]" miterlimit="8" joinstyle="miter"/>
              <v:imagedata o:title=""/>
              <o:lock v:ext="edit" aspectratio="f"/>
              <v:textbox>
                <w:txbxContent>
                  <w:p w14:paraId="4C3626C7">
                    <w:pPr>
                      <w:jc w:val="center"/>
                      <w:textAlignment w:val="center"/>
                      <w:rPr>
                        <w:b/>
                        <w:bCs/>
                        <w:sz w:val="48"/>
                        <w:szCs w:val="56"/>
                      </w:rPr>
                    </w:pPr>
                    <w:r>
                      <w:rPr>
                        <w:rFonts w:hint="eastAsia"/>
                        <w:b/>
                        <w:bCs/>
                        <w:sz w:val="48"/>
                        <w:szCs w:val="56"/>
                      </w:rPr>
                      <w:t>个人简历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79ACF4"/>
    <w:multiLevelType w:val="multilevel"/>
    <w:tmpl w:val="7E79ACF4"/>
    <w:lvl w:ilvl="0" w:tentative="0">
      <w:start w:val="1"/>
      <w:numFmt w:val="bullet"/>
      <w:pStyle w:val="1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 w:val="0"/>
        <w:bCs w:val="0"/>
        <w:sz w:val="20"/>
        <w:szCs w:val="20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0YzI5ODgzMjUyYTRkYmM0MmFiMTE2NzkyYWRmZjgifQ=="/>
  </w:docVars>
  <w:rsids>
    <w:rsidRoot w:val="376D0992"/>
    <w:rsid w:val="00010FF0"/>
    <w:rsid w:val="000A1E84"/>
    <w:rsid w:val="000D0887"/>
    <w:rsid w:val="00714346"/>
    <w:rsid w:val="00B0307E"/>
    <w:rsid w:val="00F579E9"/>
    <w:rsid w:val="0BC414DD"/>
    <w:rsid w:val="125735A8"/>
    <w:rsid w:val="16EF7CBE"/>
    <w:rsid w:val="22820FB0"/>
    <w:rsid w:val="22E46EA0"/>
    <w:rsid w:val="369F7946"/>
    <w:rsid w:val="376D0992"/>
    <w:rsid w:val="53CB7BBF"/>
    <w:rsid w:val="5509176D"/>
    <w:rsid w:val="68F13861"/>
    <w:rsid w:val="6C5C077F"/>
    <w:rsid w:val="7859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简历_个人信息_姓名_段落"/>
    <w:link w:val="9"/>
    <w:qFormat/>
    <w:uiPriority w:val="0"/>
    <w:pPr>
      <w:tabs>
        <w:tab w:val="left" w:pos="3360"/>
      </w:tabs>
      <w:spacing w:before="313" w:beforeLines="100"/>
    </w:pPr>
    <w:rPr>
      <w:rFonts w:ascii="微软雅黑" w:hAnsi="微软雅黑" w:eastAsia="微软雅黑" w:cs="微软雅黑"/>
      <w:b/>
      <w:bCs/>
      <w:color w:val="000000" w:themeColor="text1"/>
      <w:kern w:val="2"/>
      <w:sz w:val="36"/>
      <w:szCs w:val="4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9">
    <w:name w:val="简历_个人信息_姓名_段落 Char"/>
    <w:link w:val="8"/>
    <w:qFormat/>
    <w:uiPriority w:val="0"/>
    <w:rPr>
      <w:rFonts w:ascii="微软雅黑" w:hAnsi="微软雅黑" w:eastAsia="微软雅黑" w:cs="微软雅黑"/>
      <w:b/>
      <w:bCs/>
      <w:color w:val="000000" w:themeColor="text1"/>
      <w:kern w:val="2"/>
      <w:sz w:val="36"/>
      <w:szCs w:val="44"/>
      <w14:textFill>
        <w14:solidFill>
          <w14:schemeClr w14:val="tx1"/>
        </w14:solidFill>
      </w14:textFill>
    </w:rPr>
  </w:style>
  <w:style w:type="character" w:customStyle="1" w:styleId="10">
    <w:name w:val="简历_个人信息_姓名_字符样式1"/>
    <w:qFormat/>
    <w:uiPriority w:val="0"/>
    <w:rPr>
      <w:rFonts w:ascii="微软雅黑" w:hAnsi="微软雅黑" w:eastAsia="微软雅黑" w:cs="微软雅黑"/>
      <w:color w:val="000000" w:themeColor="text1"/>
      <w:kern w:val="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1">
    <w:name w:val="简历_个人信息_正文_段落"/>
    <w:qFormat/>
    <w:uiPriority w:val="0"/>
    <w:pPr>
      <w:tabs>
        <w:tab w:val="left" w:pos="3360"/>
      </w:tabs>
      <w:ind w:firstLine="218" w:firstLineChars="104"/>
    </w:pPr>
    <w:rPr>
      <w:rFonts w:ascii="微软雅黑" w:hAnsi="微软雅黑" w:eastAsia="微软雅黑" w:cs="微软雅黑"/>
      <w:color w:val="000000" w:themeColor="text1"/>
      <w:kern w:val="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2">
    <w:name w:val="简历_内容主区_大标题_段落"/>
    <w:qFormat/>
    <w:uiPriority w:val="0"/>
    <w:pPr>
      <w:pBdr>
        <w:top w:val="none" w:color="auto" w:sz="0" w:space="1"/>
        <w:left w:val="none" w:color="auto" w:sz="0" w:space="4"/>
        <w:bottom w:val="single" w:color="auto" w:sz="4" w:space="1"/>
        <w:right w:val="none" w:color="auto" w:sz="0" w:space="4"/>
      </w:pBdr>
      <w:tabs>
        <w:tab w:val="left" w:pos="3360"/>
      </w:tabs>
      <w:spacing w:before="469" w:beforeLines="150" w:after="157" w:afterLines="50"/>
      <w:textAlignment w:val="center"/>
    </w:pPr>
    <w:rPr>
      <w:rFonts w:ascii="微软雅黑" w:hAnsi="微软雅黑" w:eastAsia="微软雅黑" w:cs="微软雅黑"/>
      <w:color w:val="000000" w:themeColor="text1"/>
      <w:kern w:val="2"/>
      <w:sz w:val="32"/>
      <w:szCs w:val="40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3">
    <w:name w:val="简历_内容主区_副标题_段落"/>
    <w:qFormat/>
    <w:uiPriority w:val="0"/>
    <w:pPr>
      <w:tabs>
        <w:tab w:val="center" w:pos="4200"/>
        <w:tab w:val="right" w:pos="8200"/>
      </w:tabs>
      <w:adjustRightInd w:val="0"/>
      <w:snapToGrid w:val="0"/>
      <w:spacing w:before="157" w:beforeLines="50"/>
    </w:pPr>
    <w:rPr>
      <w:rFonts w:ascii="微软雅黑" w:hAnsi="微软雅黑" w:eastAsia="微软雅黑" w:cstheme="minorBidi"/>
      <w:b/>
      <w:color w:val="000000" w:themeColor="text1"/>
      <w:kern w:val="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4">
    <w:name w:val="简历_内容主区_正文_段落"/>
    <w:qFormat/>
    <w:uiPriority w:val="0"/>
    <w:pPr>
      <w:numPr>
        <w:ilvl w:val="0"/>
        <w:numId w:val="1"/>
      </w:numPr>
      <w:adjustRightInd w:val="0"/>
      <w:snapToGrid w:val="0"/>
      <w:spacing w:line="360" w:lineRule="exact"/>
    </w:pPr>
    <w:rPr>
      <w:rFonts w:hint="eastAsia" w:ascii="微软雅黑" w:hAnsi="微软雅黑" w:eastAsia="微软雅黑" w:cstheme="minorBidi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b5e3139fa17146f89f9fb7a81c72a359\&#20010;&#20154;&#31616;&#21382;&#27169;&#26495;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个人简历模板.docx</Template>
  <Pages>1</Pages>
  <Words>685</Words>
  <Characters>810</Characters>
  <Lines>4</Lines>
  <Paragraphs>1</Paragraphs>
  <TotalTime>112</TotalTime>
  <ScaleCrop>false</ScaleCrop>
  <LinksUpToDate>false</LinksUpToDate>
  <CharactersWithSpaces>831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2025-12-30T06:26:00Z</dcterms:created>
  <dc:creator>陈鑫杰</dc:creator>
  <cp:lastModifiedBy>陈鑫杰</cp:lastModifiedBy>
  <dcterms:modified xsi:type="dcterms:W3CDTF">2026-07-10T06:01:51Z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28AA8F33CBBA4548A52E6666BE2FDE2E_11</vt:lpwstr>
  </property>
  <property fmtid="{D5CDD505-2E9C-101B-9397-08002B2CF9AE}" pid="4" name="KSOTemplateUUID">
    <vt:lpwstr>v1.0_mb_o3kr7ZLJ0LC97PexxVNrJw==</vt:lpwstr>
  </property>
  <property fmtid="{D5CDD505-2E9C-101B-9397-08002B2CF9AE}" pid="5" name="KSOTemplateDocerSaveRecord">
    <vt:lpwstr>eyJoZGlkIjoiMmU1NmY1YmY5N2VhYjNmMmYzODRmOWYyM2RlOThjNGQiLCJ1c2VySWQiOiIxNjgyMjk0ODIzIn0=</vt:lpwstr>
  </property>
</Properties>
</file>